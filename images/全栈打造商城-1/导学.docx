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导学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227580" cy="2016760"/>
            <wp:effectExtent l="0" t="0" r="127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4"/>
                    <a:srcRect l="24744" t="26517" r="48162" b="29861"/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2016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01975" cy="698500"/>
            <wp:effectExtent l="0" t="0" r="3175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5"/>
                    <a:srcRect l="24744" t="40107" r="42558" b="46795"/>
                    <a:stretch>
                      <a:fillRect/>
                    </a:stretch>
                  </pic:blipFill>
                  <pic:spPr>
                    <a:xfrm>
                      <a:off x="0" y="0"/>
                      <a:ext cx="3101975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17165" cy="902335"/>
            <wp:effectExtent l="0" t="0" r="6985" b="1206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6"/>
                    <a:srcRect l="24563" t="40107" r="45089" b="41972"/>
                    <a:stretch>
                      <a:fillRect/>
                    </a:stretch>
                  </pic:blipFill>
                  <pic:spPr>
                    <a:xfrm>
                      <a:off x="0" y="0"/>
                      <a:ext cx="2717165" cy="902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06445" cy="900430"/>
            <wp:effectExtent l="0" t="0" r="8255" b="139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7"/>
                    <a:srcRect l="24382" t="39743" r="38038" b="42058"/>
                    <a:stretch>
                      <a:fillRect/>
                    </a:stretch>
                  </pic:blipFill>
                  <pic:spPr>
                    <a:xfrm>
                      <a:off x="0" y="0"/>
                      <a:ext cx="3306445" cy="900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26660" cy="2649220"/>
            <wp:effectExtent l="0" t="0" r="2540" b="177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8"/>
                    <a:srcRect l="14077" t="26752" r="30083" b="20900"/>
                    <a:stretch>
                      <a:fillRect/>
                    </a:stretch>
                  </pic:blipFill>
                  <pic:spPr>
                    <a:xfrm>
                      <a:off x="0" y="0"/>
                      <a:ext cx="5026660" cy="2649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2.前端框架的回顾</w:t>
      </w:r>
    </w:p>
    <w:p>
      <w:r>
        <w:drawing>
          <wp:inline distT="0" distB="0" distL="114300" distR="114300">
            <wp:extent cx="5765800" cy="3065780"/>
            <wp:effectExtent l="0" t="0" r="635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rcRect l="16608" t="30011" r="37857" b="26924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3065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887720" cy="1988185"/>
            <wp:effectExtent l="0" t="0" r="17780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rcRect l="10462" t="34984" r="15259" b="20407"/>
                    <a:stretch>
                      <a:fillRect/>
                    </a:stretch>
                  </pic:blipFill>
                  <pic:spPr>
                    <a:xfrm>
                      <a:off x="0" y="0"/>
                      <a:ext cx="5887720" cy="1988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443345" cy="2371725"/>
            <wp:effectExtent l="0" t="0" r="1460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rcRect l="10642" t="32605" r="9293" b="14984"/>
                    <a:stretch>
                      <a:fillRect/>
                    </a:stretch>
                  </pic:blipFill>
                  <pic:spPr>
                    <a:xfrm>
                      <a:off x="0" y="0"/>
                      <a:ext cx="644334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vue概括以及核心思想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771900" cy="2432685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rcRect l="26046" t="25316" r="23683" b="1702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432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34685" cy="2128520"/>
            <wp:effectExtent l="0" t="0" r="18415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rcRect l="13535" t="38735" r="10739" b="11275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2128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313815" cy="1399540"/>
            <wp:effectExtent l="0" t="0" r="635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rcRect l="20224" t="36034" r="65337" b="36613"/>
                    <a:stretch>
                      <a:fillRect/>
                    </a:stretch>
                  </pic:blipFill>
                  <pic:spPr>
                    <a:xfrm>
                      <a:off x="0" y="0"/>
                      <a:ext cx="1313815" cy="1399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18255" cy="1774825"/>
            <wp:effectExtent l="0" t="0" r="10795" b="158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rcRect l="20043" t="36870" r="27191" b="19507"/>
                    <a:stretch>
                      <a:fillRect/>
                    </a:stretch>
                  </pic:blipFill>
                  <pic:spPr>
                    <a:xfrm>
                      <a:off x="0" y="0"/>
                      <a:ext cx="3818255" cy="177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94430" cy="2313940"/>
            <wp:effectExtent l="0" t="0" r="1270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rcRect l="20043" t="37128" r="28275" b="5295"/>
                    <a:stretch>
                      <a:fillRect/>
                    </a:stretch>
                  </pic:blipFill>
                  <pic:spPr>
                    <a:xfrm>
                      <a:off x="0" y="0"/>
                      <a:ext cx="3694430" cy="2313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09060" cy="1665605"/>
            <wp:effectExtent l="0" t="0" r="15240" b="1079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rcRect l="20586" t="36613" r="23032" b="20665"/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1665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84625" cy="713740"/>
            <wp:effectExtent l="0" t="0" r="15875" b="101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rcRect l="20224" t="36206" r="41111" b="51473"/>
                    <a:stretch>
                      <a:fillRect/>
                    </a:stretch>
                  </pic:blipFill>
                  <pic:spPr>
                    <a:xfrm>
                      <a:off x="0" y="0"/>
                      <a:ext cx="3984625" cy="713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扩展属性的能力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4.vue优点对比</w:t>
      </w:r>
    </w:p>
    <w:p>
      <w:r>
        <w:drawing>
          <wp:inline distT="0" distB="0" distL="114300" distR="114300">
            <wp:extent cx="4170680" cy="1529080"/>
            <wp:effectExtent l="0" t="0" r="1270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rcRect l="13897" t="15241" r="21405" b="42572"/>
                    <a:stretch>
                      <a:fillRect/>
                    </a:stretch>
                  </pic:blipFill>
                  <pic:spPr>
                    <a:xfrm>
                      <a:off x="0" y="0"/>
                      <a:ext cx="4170680" cy="1529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668645" cy="1478280"/>
            <wp:effectExtent l="0" t="0" r="825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rcRect l="8835" t="32047" r="6400" b="28639"/>
                    <a:stretch>
                      <a:fillRect/>
                    </a:stretch>
                  </pic:blipFill>
                  <pic:spPr>
                    <a:xfrm>
                      <a:off x="0" y="0"/>
                      <a:ext cx="5668645" cy="1478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89680" cy="2631440"/>
            <wp:effectExtent l="0" t="0" r="1270" b="165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rcRect l="14077" t="30311" r="33157" b="4523"/>
                    <a:stretch>
                      <a:fillRect/>
                    </a:stretch>
                  </pic:blipFill>
                  <pic:spPr>
                    <a:xfrm>
                      <a:off x="0" y="0"/>
                      <a:ext cx="3789680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vuex状态管理工具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第2章：vue基础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1.vue环境搭建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723130" cy="2913380"/>
            <wp:effectExtent l="0" t="0" r="127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rcRect l="13535" t="17320" r="14174" b="3365"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913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项目名称小写（大写不通过）</w:t>
      </w:r>
    </w:p>
    <w:p>
      <w:pPr>
        <w:numPr>
          <w:ilvl w:val="0"/>
          <w:numId w:val="2"/>
        </w:numPr>
        <w:tabs>
          <w:tab w:val="clear" w:pos="31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vue配置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bookmarkStart w:id="0" w:name="_GoBack"/>
      <w:r>
        <w:rPr>
          <w:rFonts w:hint="eastAsia"/>
          <w:lang w:val="en-US" w:eastAsia="zh-CN"/>
        </w:rPr>
        <w:t>目录结构</w:t>
      </w:r>
    </w:p>
    <w:bookmarkEnd w:id="0"/>
    <w:p>
      <w:pPr>
        <w:numPr>
          <w:ilvl w:val="0"/>
          <w:numId w:val="2"/>
        </w:numPr>
        <w:tabs>
          <w:tab w:val="clear" w:pos="312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vue的基础语法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第3章：Vue-router</w:t>
      </w:r>
    </w:p>
    <w:p>
      <w:pPr>
        <w:numPr>
          <w:ilvl w:val="0"/>
          <w:numId w:val="3"/>
        </w:numPr>
        <w:tabs>
          <w:tab w:val="clear" w:pos="31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路由基础介绍</w:t>
      </w:r>
    </w:p>
    <w:p>
      <w:pPr>
        <w:numPr>
          <w:ilvl w:val="0"/>
          <w:numId w:val="3"/>
        </w:numPr>
        <w:tabs>
          <w:tab w:val="clear" w:pos="31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动态路由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51D1152"/>
    <w:multiLevelType w:val="singleLevel"/>
    <w:tmpl w:val="E51D1152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EB711412"/>
    <w:multiLevelType w:val="singleLevel"/>
    <w:tmpl w:val="EB71141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FA967F0B"/>
    <w:multiLevelType w:val="singleLevel"/>
    <w:tmpl w:val="FA967F0B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E4F12D0"/>
    <w:rsid w:val="13DB6090"/>
    <w:rsid w:val="5E4F12D0"/>
    <w:rsid w:val="6D53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wps\addons\pool\win-i386\knewfileruby_1.0.0.10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Office_10.1.0.7401_F1E327BC-269C-435d-A152-05C5408002CA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2018-07-10T07:10:00Z</dcterms:created>
  <dc:creator>静止1416140622</dc:creator>
  <cp:lastModifiedBy>静止1416140622</cp:lastModifiedBy>
  <dcterms:modified xsi:type="dcterms:W3CDTF">2018-07-17T14:22:55Z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2052-10.1.0.7401</vt:lpwstr>
  </property>
</Properties>
</file>